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hwong23/fna-dd-f2-pry1@f549b96</w:t>
        </w:r>
      </w:hyperlink>
      <w:r>
        <w:t xml:space="preserve"> </w:t>
      </w:r>
      <w:r>
        <w:t xml:space="preserve">del May 23,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f549b96 del 23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fna-dd-f2-pry1/issues" TargetMode="External" /><Relationship Type="http://schemas.openxmlformats.org/officeDocument/2006/relationships/hyperlink" Id="rId21" Target="https://github.com/hwong23/fna-dd-f2-pry1/tree/f549b96e087f67c9ef28f5f0289d6c14f446a301" TargetMode="External" /><Relationship Type="http://schemas.openxmlformats.org/officeDocument/2006/relationships/hyperlink" Id="rId20" Target="https://hwong23.github.io/fna-dd-f2-pry1/v/f549b96e087f67c9ef28f5f0289d6c14f446a301/"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fna-dd-f2-pry1/issues" TargetMode="External" /><Relationship Type="http://schemas.openxmlformats.org/officeDocument/2006/relationships/hyperlink" Id="rId21" Target="https://github.com/hwong23/fna-dd-f2-pry1/tree/f549b96e087f67c9ef28f5f0289d6c14f446a301" TargetMode="External" /><Relationship Type="http://schemas.openxmlformats.org/officeDocument/2006/relationships/hyperlink" Id="rId20" Target="https://hwong23.github.io/fna-dd-f2-pry1/v/f549b96e087f67c9ef28f5f0289d6c14f446a30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2023-05-23T04:01:43Z</dcterms:created>
  <dcterms:modified xsi:type="dcterms:W3CDTF">2023-05-23T04:01:43Z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